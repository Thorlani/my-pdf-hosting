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0FFD8">
      <w:pPr>
        <w:rPr>
          <w:rFonts w:hint="default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-678180</wp:posOffset>
                </wp:positionH>
                <wp:positionV relativeFrom="paragraph">
                  <wp:posOffset>6805295</wp:posOffset>
                </wp:positionV>
                <wp:extent cx="2105660" cy="2122805"/>
                <wp:effectExtent l="22225" t="22225" r="24765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5930" y="8395335"/>
                          <a:ext cx="2105660" cy="21228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444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E0F09">
                            <w:pPr>
                              <w:rPr>
                                <w:rFonts w:hint="default" w:ascii="Microsoft YaHei UI" w:hAnsi="Microsoft YaHei UI" w:eastAsia="Microsoft YaHei UI" w:cs="Microsoft YaHei U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icrosoft YaHei UI" w:hAnsi="Microsoft YaHei UI" w:eastAsia="Microsoft YaHei UI" w:cs="Microsoft YaHei U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Competency</w:t>
                            </w:r>
                          </w:p>
                          <w:p w14:paraId="7EBF4752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4AF162E3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Budget planning and control</w:t>
                            </w:r>
                          </w:p>
                          <w:p w14:paraId="35B09DDC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Financial reporting &amp; analysis</w:t>
                            </w:r>
                          </w:p>
                          <w:p w14:paraId="0CAE2A95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Taxation &amp; complaints</w:t>
                            </w:r>
                          </w:p>
                          <w:p w14:paraId="3B5D29F5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Internal controls</w:t>
                            </w:r>
                          </w:p>
                          <w:p w14:paraId="72D78DD1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 UI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Cost reduction initiatives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4pt;margin-top:535.85pt;height:167.15pt;width:165.8pt;z-index:251670528;mso-width-relative:page;mso-height-relative:page;" fillcolor="#000000 [3213]" filled="t" stroked="t" coordsize="21600,21600" o:gfxdata="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LBFvA2QAA&#10;AA4BAAAPAAAAAAAAAAEAIAAAACIAAABkcnMvZG93bnJldi54bWxQSwECFAAUAAAACACHTuJAZIU6&#10;m1YCAADDBAAADgAAAAAAAAABACAAAAAoAQAAZHJzL2Uyb0RvYy54bWxQSwUGAAAAAAYABgBZAQAA&#10;8AUAAAAA&#10;">
                <v:fill on="t" focussize="0,0"/>
                <v:stroke weight="3.5pt" color="#000000 [3204]" joinstyle="round"/>
                <v:imagedata o:title=""/>
                <o:lock v:ext="edit" aspectratio="f"/>
                <v:textbox>
                  <w:txbxContent>
                    <w:p w14:paraId="28DE0F09">
                      <w:pPr>
                        <w:rPr>
                          <w:rFonts w:hint="default" w:ascii="Microsoft YaHei UI" w:hAnsi="Microsoft YaHei UI" w:eastAsia="Microsoft YaHei UI" w:cs="Microsoft YaHei U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Microsoft YaHei UI" w:hAnsi="Microsoft YaHei UI" w:eastAsia="Microsoft YaHei UI" w:cs="Microsoft YaHei U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Competency</w:t>
                      </w:r>
                    </w:p>
                    <w:p w14:paraId="7EBF4752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4AF162E3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Budget planning and control</w:t>
                      </w:r>
                    </w:p>
                    <w:p w14:paraId="35B09DDC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Financial reporting &amp; analysis</w:t>
                      </w:r>
                    </w:p>
                    <w:p w14:paraId="0CAE2A95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Taxation &amp; complaints</w:t>
                      </w:r>
                    </w:p>
                    <w:p w14:paraId="3B5D29F5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Internal controls</w:t>
                      </w:r>
                    </w:p>
                    <w:p w14:paraId="72D78DD1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 UI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Cost reduction initiatives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7301230</wp:posOffset>
                </wp:positionV>
                <wp:extent cx="1833245" cy="1270"/>
                <wp:effectExtent l="0" t="15875" r="14605" b="20955"/>
                <wp:wrapNone/>
                <wp:docPr id="5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3245" cy="1309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2" o:spid="_x0000_s1026" o:spt="20" style="position:absolute;left:0pt;flip:y;margin-left:-50.7pt;margin-top:574.9pt;height:0.1pt;width:144.35pt;z-index:251671552;mso-width-relative:page;mso-height-relative:page;" filled="f" stroked="t" coordsize="21600,21600" o:gfxdata="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H+zZ+2gAAAA4BAAAPAAAAAAAAAAEAIAAAACIAAABkcnMvZG93bnJldi54bWxQSwEC&#10;FAAUAAAACACHTuJAxR/eFPIBAADAAwAADgAAAAAAAAABACAAAAApAQAAZHJzL2Uyb0RvYy54bWxQ&#10;SwUGAAAAAAYABgBZAQAAjQUAAAAA&#10;">
                <v:fill on="f" focussize="0,0"/>
                <v:stroke weight="2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sz w:val="21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4963795</wp:posOffset>
                </wp:positionV>
                <wp:extent cx="2143760" cy="1872615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760" cy="1872615"/>
                          <a:chOff x="3660" y="3615"/>
                          <a:chExt cx="3376" cy="2859"/>
                        </a:xfrm>
                      </wpg:grpSpPr>
                      <wps:wsp>
                        <wps:cNvPr id="8" name="文本框 11"/>
                        <wps:cNvSpPr txBox="1"/>
                        <wps:spPr>
                          <a:xfrm>
                            <a:off x="3660" y="3615"/>
                            <a:ext cx="3180" cy="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44B747">
                              <w:pPr>
                                <w:rPr>
                                  <w:rFonts w:hint="default" w:ascii="Microsoft YaHei UI" w:hAnsi="Microsoft YaHei UI" w:eastAsia="Microsoft YaHei UI" w:cs="Microsoft YaHei U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直接连接符 12"/>
                        <wps:cNvCnPr/>
                        <wps:spPr>
                          <a:xfrm flipV="1">
                            <a:off x="3810" y="4348"/>
                            <a:ext cx="2887" cy="2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文本框 13"/>
                        <wps:cNvSpPr txBox="1"/>
                        <wps:spPr>
                          <a:xfrm>
                            <a:off x="3675" y="4482"/>
                            <a:ext cx="3361" cy="19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6D4F4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Financial modeling</w:t>
                              </w:r>
                            </w:p>
                            <w:p w14:paraId="2199345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MS Office</w:t>
                              </w:r>
                            </w:p>
                            <w:p w14:paraId="2F9CE9B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Data Analysis</w:t>
                              </w:r>
                            </w:p>
                            <w:p w14:paraId="7FDA3EE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Power BI</w:t>
                              </w:r>
                            </w:p>
                            <w:p w14:paraId="2DFA950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Excel, ETC.</w:t>
                              </w:r>
                            </w:p>
                            <w:p w14:paraId="2F8BC40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  <w:p w14:paraId="1E2B29B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-55.95pt;margin-top:390.85pt;height:147.45pt;width:168.8pt;z-index:251663360;mso-width-relative:page;mso-height-relative:page;" coordorigin="3660,3615" coordsize="3376,2859" o:gfxdata="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y83QYNwAAAANAQAADwAAAAAAAAABACAAAAAiAAAAZHJz&#10;L2Rvd25yZXYueG1sUEsBAhQAFAAAAAgAh07iQBOFznKPAwAABQoAAA4AAAAAAAAAAQAgAAAAKwEA&#10;AGRycy9lMm9Eb2MueG1sUEsFBgAAAAAGAAYAWQEAACwHAAAAAA==&#10;">
                <o:lock v:ext="edit" aspectratio="f"/>
                <v:shape id="文本框 11" o:spid="_x0000_s1026" o:spt="202" type="#_x0000_t202" style="position:absolute;left:3660;top:3615;height:630;width:3180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144B747">
                        <w:pPr>
                          <w:rPr>
                            <w:rFonts w:hint="default" w:ascii="Microsoft YaHei UI" w:hAnsi="Microsoft YaHei UI" w:eastAsia="Microsoft YaHei UI" w:cs="Microsoft YaHei U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Skills</w:t>
                        </w:r>
                      </w:p>
                    </w:txbxContent>
                  </v:textbox>
                </v:shape>
                <v:line id="直接连接符 12" o:spid="_x0000_s1026" o:spt="20" style="position:absolute;left:3810;top:4348;flip:y;height:2;width:2887;" filled="f" stroked="t" coordsize="21600,21600" o:gfxdata="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Yb5i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5pt" color="#FFFFFF [3212]" miterlimit="8" joinstyle="miter"/>
                  <v:imagedata o:title=""/>
                  <o:lock v:ext="edit" aspectratio="f"/>
                </v:line>
                <v:shape id="文本框 13" o:spid="_x0000_s1026" o:spt="202" type="#_x0000_t202" style="position:absolute;left:3675;top:4482;height:1992;width:3361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26D4F41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Financial modeling</w:t>
                        </w:r>
                      </w:p>
                      <w:p w14:paraId="2199345F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MS Office</w:t>
                        </w:r>
                      </w:p>
                      <w:p w14:paraId="2F9CE9B5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Data Analysis</w:t>
                        </w:r>
                      </w:p>
                      <w:p w14:paraId="7FDA3EE5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Power BI</w:t>
                        </w:r>
                      </w:p>
                      <w:p w14:paraId="2DFA950B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Excel, ETC.</w:t>
                        </w:r>
                      </w:p>
                      <w:p w14:paraId="2F8BC40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  <w:p w14:paraId="1E2B29B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w:rPr>
          <w:rFonts w:hint="default"/>
          <w:sz w:val="21"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2013585</wp:posOffset>
                </wp:positionH>
                <wp:positionV relativeFrom="paragraph">
                  <wp:posOffset>5669280</wp:posOffset>
                </wp:positionV>
                <wp:extent cx="4276725" cy="405384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4053902"/>
                          <a:chOff x="3660" y="3642"/>
                          <a:chExt cx="6735" cy="5578"/>
                        </a:xfrm>
                      </wpg:grpSpPr>
                      <wps:wsp>
                        <wps:cNvPr id="22" name="文本框 11"/>
                        <wps:cNvSpPr txBox="1"/>
                        <wps:spPr>
                          <a:xfrm>
                            <a:off x="3660" y="3642"/>
                            <a:ext cx="3825" cy="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F9F8AA">
                              <w:pPr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15273B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15273B"/>
                                  <w:sz w:val="24"/>
                                  <w:szCs w:val="24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" name="直接连接符 12"/>
                        <wps:cNvCnPr/>
                        <wps:spPr>
                          <a:xfrm>
                            <a:off x="3810" y="4350"/>
                            <a:ext cx="615" cy="0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01B8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文本框 13"/>
                        <wps:cNvSpPr txBox="1"/>
                        <wps:spPr>
                          <a:xfrm>
                            <a:off x="3675" y="4108"/>
                            <a:ext cx="6720" cy="51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EDE50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:u w:val="none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DE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-QUEENS BOUTIQUE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(201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- 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2015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 w14:paraId="4DA5BDD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i/>
                                  <w:iCs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Sales Representative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/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i/>
                                  <w:iCs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Associate</w:t>
                              </w:r>
                            </w:p>
                            <w:p w14:paraId="5DC32E7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Buying/Selling</w:t>
                              </w:r>
                            </w:p>
                            <w:p w14:paraId="57CDD6E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Advertising</w:t>
                              </w:r>
                            </w:p>
                            <w:p w14:paraId="07DD581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420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Marketing</w:t>
                              </w:r>
                            </w:p>
                            <w:p w14:paraId="454D0A6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</w:pPr>
                            </w:p>
                            <w:p w14:paraId="7E723AA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QUEST TO REALITY[Academix]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(201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7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- 201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8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 w14:paraId="32949C0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i/>
                                  <w:iCs/>
                                  <w:color w:val="595959" w:themeColor="text1" w:themeTint="A6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Computer Analyst</w:t>
                              </w:r>
                            </w:p>
                            <w:p w14:paraId="554DF58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Markets E-books Online</w:t>
                              </w:r>
                            </w:p>
                            <w:p w14:paraId="6061529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Gives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  <w:t xml:space="preserve"> detailed report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 xml:space="preserve"> to branch manager</w:t>
                              </w:r>
                            </w:p>
                            <w:p w14:paraId="1890276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Resposible for online sales</w:t>
                              </w:r>
                            </w:p>
                            <w:p w14:paraId="7A8646B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</w:pPr>
                            </w:p>
                            <w:p w14:paraId="4451F81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666666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666666"/>
                                  <w:sz w:val="20"/>
                                  <w:szCs w:val="20"/>
                                  <w:lang w:val="en-US"/>
                                </w:rPr>
                                <w:t>IT CERTIFICATIONS</w:t>
                              </w:r>
                            </w:p>
                            <w:p w14:paraId="4094309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666666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Google Certs</w:t>
                              </w:r>
                            </w:p>
                            <w:p w14:paraId="29E18A5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666666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666666"/>
                                  <w:sz w:val="20"/>
                                  <w:szCs w:val="20"/>
                                  <w:lang w:val="en-US"/>
                                </w:rPr>
                                <w:t>ICDL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" o:spid="_x0000_s1026" o:spt="203" style="position:absolute;left:0pt;margin-left:158.55pt;margin-top:446.4pt;height:319.2pt;width:336.75pt;z-index:251665408;mso-width-relative:page;mso-height-relative:page;" coordorigin="3660,3642" coordsize="6735,5578" o:gfxdata="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E2qWafbAAAADAEAAA8AAAAAAAAAAQAgAAAAIgAAAGRycy9kb3ducmV2Lnht&#10;bFBLAQIUABQAAAAIAIdO4kArmJ5PhQMAAP4JAAAOAAAAAAAAAAEAIAAAACoBAABkcnMvZTJvRG9j&#10;LnhtbFBLBQYAAAAABgAGAFkBAAAhBwAAAAA=&#10;">
                <o:lock v:ext="edit" aspectratio="f"/>
                <v:shape id="文本框 11" o:spid="_x0000_s1026" o:spt="202" type="#_x0000_t202" style="position:absolute;left:3660;top:3642;height:550;width:3825;" filled="f" stroked="f" coordsize="21600,21600" o:gfxdata="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WuNG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FF9F8AA">
                        <w:pPr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15273B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15273B"/>
                            <w:sz w:val="24"/>
                            <w:szCs w:val="24"/>
                          </w:rPr>
                          <w:t>Work Experience</w:t>
                        </w:r>
                      </w:p>
                    </w:txbxContent>
                  </v:textbox>
                </v:shape>
                <v:line id="直接连接符 12" o:spid="_x0000_s1026" o:spt="20" style="position:absolute;left:3810;top:4350;height:0;width:615;" filled="f" stroked="t" coordsize="21600,21600" o:gfxdata="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xbgK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5pt" color="#01B89C [3204]" miterlimit="8" joinstyle="miter"/>
                  <v:imagedata o:title=""/>
                  <o:lock v:ext="edit" aspectratio="f"/>
                </v:line>
                <v:shape id="文本框 13" o:spid="_x0000_s1026" o:spt="202" type="#_x0000_t202" style="position:absolute;left:3675;top:4108;height:5112;width:6720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6EDE50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:u w:val="none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DE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-QUEENS BOUTIQUE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(201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- 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2015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)</w:t>
                        </w:r>
                      </w:p>
                      <w:p w14:paraId="4DA5BDD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i/>
                            <w:iCs/>
                            <w:color w:val="666666"/>
                            <w:sz w:val="16"/>
                            <w:szCs w:val="16"/>
                            <w:lang w:val="en-US"/>
                          </w:rPr>
                          <w:t>Sales Representative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/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i/>
                            <w:iCs/>
                            <w:color w:val="666666"/>
                            <w:sz w:val="16"/>
                            <w:szCs w:val="16"/>
                            <w:lang w:val="en-US"/>
                          </w:rPr>
                          <w:t>Associate</w:t>
                        </w:r>
                      </w:p>
                      <w:p w14:paraId="5DC32E75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Buying/Selling</w:t>
                        </w:r>
                      </w:p>
                      <w:p w14:paraId="57CDD6E2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Advertising</w:t>
                        </w:r>
                      </w:p>
                      <w:p w14:paraId="07DD581F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clear" w:pos="420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Marketing</w:t>
                        </w:r>
                      </w:p>
                      <w:p w14:paraId="454D0A6A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</w:pPr>
                      </w:p>
                      <w:p w14:paraId="7E723AA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QUEST TO REALITY[Academix]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(201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7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- 201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8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)</w:t>
                        </w:r>
                      </w:p>
                      <w:p w14:paraId="32949C0E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Chars="0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i/>
                            <w:iCs/>
                            <w:color w:val="595959" w:themeColor="text1" w:themeTint="A6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Computer Analyst</w:t>
                        </w:r>
                      </w:p>
                      <w:p w14:paraId="554DF58E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Markets E-books Online</w:t>
                        </w:r>
                      </w:p>
                      <w:p w14:paraId="60615298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Gives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  <w:t xml:space="preserve"> detailed report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 xml:space="preserve"> to branch manager</w:t>
                        </w:r>
                      </w:p>
                      <w:p w14:paraId="18902762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Resposible for online sales</w:t>
                        </w:r>
                      </w:p>
                      <w:p w14:paraId="7A8646B9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</w:pPr>
                      </w:p>
                      <w:p w14:paraId="4451F816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666666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666666"/>
                            <w:sz w:val="20"/>
                            <w:szCs w:val="20"/>
                            <w:lang w:val="en-US"/>
                          </w:rPr>
                          <w:t>IT CERTIFICATIONS</w:t>
                        </w:r>
                      </w:p>
                      <w:p w14:paraId="4094309E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666666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Google Certs</w:t>
                        </w:r>
                      </w:p>
                      <w:p w14:paraId="29E18A5F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666666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666666"/>
                            <w:sz w:val="20"/>
                            <w:szCs w:val="20"/>
                            <w:lang w:val="en-US"/>
                          </w:rPr>
                          <w:t>ICDL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1504950</wp:posOffset>
                </wp:positionV>
                <wp:extent cx="2734945" cy="763270"/>
                <wp:effectExtent l="0" t="0" r="0" b="0"/>
                <wp:wrapTopAndBottom/>
                <wp:docPr id="20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945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23FEC">
                            <w:pPr>
                              <w:spacing w:line="240" w:lineRule="auto"/>
                              <w:ind w:left="0" w:leftChars="0"/>
                              <w:jc w:val="center"/>
                              <w:rPr>
                                <w:rFonts w:hint="default" w:ascii="Segoe UI Black" w:hAnsi="Segoe UI Black" w:eastAsia="Microsoft YaHei UI" w:cs="Segoe UI Black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highlight w:val="none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Segoe UI Black" w:hAnsi="Segoe UI Black" w:eastAsia="Microsoft YaHei UI" w:cs="Segoe UI Black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highlight w:val="none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VICTORIA E. EFFIOM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90pt;margin-top:118.5pt;height:60.1pt;width:215.35pt;mso-wrap-distance-bottom:0pt;mso-wrap-distance-top:0pt;z-index:251662336;v-text-anchor:middle;mso-width-relative:page;mso-height-relative:page;" filled="f" stroked="f" coordsize="21600,21600" o:gfxdata="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4nZ8N9wAAAAMAQAADwAAAAAAAAABACAAAAAi&#10;AAAAZHJzL2Rvd25yZXYueG1sUEsBAhQAFAAAAAgAh07iQEVHuAA/AgAAag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A23FEC">
                      <w:pPr>
                        <w:spacing w:line="240" w:lineRule="auto"/>
                        <w:ind w:left="0" w:leftChars="0"/>
                        <w:jc w:val="center"/>
                        <w:rPr>
                          <w:rFonts w:hint="default" w:ascii="Segoe UI Black" w:hAnsi="Segoe UI Black" w:eastAsia="Microsoft YaHei UI" w:cs="Segoe UI Black"/>
                          <w:b/>
                          <w:bCs/>
                          <w:color w:val="000000" w:themeColor="text1"/>
                          <w:sz w:val="40"/>
                          <w:szCs w:val="40"/>
                          <w:highlight w:val="none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Segoe UI Black" w:hAnsi="Segoe UI Black" w:eastAsia="Microsoft YaHei UI" w:cs="Segoe UI Black"/>
                          <w:b/>
                          <w:bCs/>
                          <w:color w:val="000000" w:themeColor="text1"/>
                          <w:sz w:val="40"/>
                          <w:szCs w:val="40"/>
                          <w:highlight w:val="none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VICTORIA E. EFFIOM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default"/>
          <w:sz w:val="21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2087245</wp:posOffset>
                </wp:positionV>
                <wp:extent cx="3790950" cy="375920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0950" cy="3759200"/>
                          <a:chOff x="3660" y="3615"/>
                          <a:chExt cx="5970" cy="5920"/>
                        </a:xfrm>
                      </wpg:grpSpPr>
                      <wps:wsp>
                        <wps:cNvPr id="17" name="文本框 11"/>
                        <wps:cNvSpPr txBox="1"/>
                        <wps:spPr>
                          <a:xfrm>
                            <a:off x="3660" y="3615"/>
                            <a:ext cx="3180" cy="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7018A8">
                              <w:pPr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15273B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15273B"/>
                                  <w:sz w:val="24"/>
                                  <w:szCs w:val="24"/>
                                </w:rPr>
                                <w:t>Education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" name="直接连接符 12"/>
                        <wps:cNvCnPr/>
                        <wps:spPr>
                          <a:xfrm>
                            <a:off x="3810" y="4350"/>
                            <a:ext cx="615" cy="0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01B8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文本框 13"/>
                        <wps:cNvSpPr txBox="1"/>
                        <wps:spPr>
                          <a:xfrm>
                            <a:off x="3675" y="4482"/>
                            <a:ext cx="5955" cy="50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5F889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University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Of Calabar</w:t>
                              </w:r>
                            </w:p>
                            <w:p w14:paraId="35FAF08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  <w:t xml:space="preserve">Bachelor of 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Science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  <w:t xml:space="preserve"> in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 xml:space="preserve"> Economics</w:t>
                              </w:r>
                            </w:p>
                            <w:p w14:paraId="43A9924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  <w:t xml:space="preserve"> 20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17/2022</w:t>
                              </w:r>
                            </w:p>
                            <w:p w14:paraId="7E04190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  <w:t xml:space="preserve">Cumulative GPA of 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1</w:t>
                              </w:r>
                            </w:p>
                            <w:p w14:paraId="19B34CD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 w14:paraId="414F54A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University Of Calabar International Demonstration Secondary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School</w:t>
                              </w:r>
                            </w:p>
                            <w:p w14:paraId="1CA77AE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  <w:t>High School Diploma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 xml:space="preserve"> {NECO]]</w:t>
                              </w:r>
                            </w:p>
                            <w:p w14:paraId="478C24C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</w:rPr>
                                <w:t>Class of 20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09/2015</w:t>
                              </w:r>
                            </w:p>
                            <w:p w14:paraId="50EF673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14AADDE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Victory Secondary Commercial School</w:t>
                              </w:r>
                            </w:p>
                            <w:p w14:paraId="730EF44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High School Diploma {WAEC}</w:t>
                              </w:r>
                            </w:p>
                            <w:p w14:paraId="109108A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666666"/>
                                  <w:sz w:val="16"/>
                                  <w:szCs w:val="16"/>
                                  <w:lang w:val="en-US"/>
                                </w:rPr>
                                <w:t>Class Of 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" o:spid="_x0000_s1026" o:spt="203" style="position:absolute;left:0pt;margin-left:130.8pt;margin-top:164.35pt;height:296pt;width:298.5pt;z-index:251664384;mso-width-relative:page;mso-height-relative:page;" coordorigin="3660,3615" coordsize="5970,5920" o:gfxdata="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B2As9q3AAAAAsBAAAPAAAAAAAAAAEAIAAAACIAAABkcnMvZG93bnJldi54&#10;bWxQSwECFAAUAAAACACHTuJARaQqU4UDAAD+CQAADgAAAAAAAAABACAAAAArAQAAZHJzL2Uyb0Rv&#10;Yy54bWxQSwUGAAAAAAYABgBZAQAAIgcAAAAA&#10;">
                <o:lock v:ext="edit" aspectratio="f"/>
                <v:shape id="文本框 11" o:spid="_x0000_s1026" o:spt="202" type="#_x0000_t202" style="position:absolute;left:3660;top:3615;height:630;width:3180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87018A8">
                        <w:pPr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15273B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15273B"/>
                            <w:sz w:val="24"/>
                            <w:szCs w:val="24"/>
                          </w:rPr>
                          <w:t>Education Experience</w:t>
                        </w:r>
                      </w:p>
                    </w:txbxContent>
                  </v:textbox>
                </v:shape>
                <v:line id="直接连接符 12" o:spid="_x0000_s1026" o:spt="20" style="position:absolute;left:3810;top:4350;height:0;width:615;" filled="f" stroked="t" coordsize="21600,21600" o:gfxdata="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+TbO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5pt" color="#01B89C [3204]" miterlimit="8" joinstyle="miter"/>
                  <v:imagedata o:title=""/>
                  <o:lock v:ext="edit" aspectratio="f"/>
                </v:line>
                <v:shape id="文本框 13" o:spid="_x0000_s1026" o:spt="202" type="#_x0000_t202" style="position:absolute;left:3675;top:4482;height:5053;width:5955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15F889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University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Of Calabar</w:t>
                        </w:r>
                      </w:p>
                      <w:p w14:paraId="35FAF08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  <w:t xml:space="preserve">Bachelor of 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Science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  <w:t xml:space="preserve"> in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 xml:space="preserve"> Economics</w:t>
                        </w:r>
                      </w:p>
                      <w:p w14:paraId="43A9924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  <w:t xml:space="preserve"> 20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17/2022</w:t>
                        </w:r>
                      </w:p>
                      <w:p w14:paraId="7E041902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  <w:t xml:space="preserve">Cumulative GPA of 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2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  <w:p w14:paraId="19B34CD6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 w14:paraId="414F54A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University Of Calabar International Demonstration Secondary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School</w:t>
                        </w:r>
                      </w:p>
                      <w:p w14:paraId="1CA77AE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  <w:t>High School Diploma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 xml:space="preserve"> {NECO]]</w:t>
                        </w:r>
                      </w:p>
                      <w:p w14:paraId="478C24C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</w:rPr>
                          <w:t>Class of 20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09/2015</w:t>
                        </w:r>
                      </w:p>
                      <w:p w14:paraId="50EF6736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14AADDE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666666"/>
                            <w:sz w:val="16"/>
                            <w:szCs w:val="16"/>
                            <w:lang w:val="en-US"/>
                          </w:rPr>
                          <w:t>Victory Secondary Commercial School</w:t>
                        </w:r>
                      </w:p>
                      <w:p w14:paraId="730EF44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High School Diploma {WAEC}</w:t>
                        </w:r>
                      </w:p>
                      <w:p w14:paraId="109108A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666666"/>
                            <w:sz w:val="16"/>
                            <w:szCs w:val="16"/>
                            <w:lang w:val="en-US"/>
                          </w:rPr>
                          <w:t>Class Of 2016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/>
          <w:sz w:val="21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-1134110</wp:posOffset>
            </wp:positionH>
            <wp:positionV relativeFrom="paragraph">
              <wp:posOffset>-903605</wp:posOffset>
            </wp:positionV>
            <wp:extent cx="2735580" cy="2496820"/>
            <wp:effectExtent l="0" t="0" r="7620" b="17780"/>
            <wp:wrapNone/>
            <wp:docPr id="1" name="图片 1" descr="C:/Users/vblaz/Downloads/IMG_6966.JPGIMG_6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vblaz/Downloads/IMG_6966.JPGIMG_6966"/>
                    <pic:cNvPicPr>
                      <a:picLocks noChangeAspect="1"/>
                    </pic:cNvPicPr>
                  </pic:nvPicPr>
                  <pic:blipFill>
                    <a:blip r:embed="rId4"/>
                    <a:srcRect t="21878" b="21878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-1129030</wp:posOffset>
                </wp:positionH>
                <wp:positionV relativeFrom="paragraph">
                  <wp:posOffset>-998855</wp:posOffset>
                </wp:positionV>
                <wp:extent cx="2722880" cy="10787380"/>
                <wp:effectExtent l="0" t="0" r="1270" b="139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985" y="-84455"/>
                          <a:ext cx="2722880" cy="107873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88.9pt;margin-top:-78.65pt;height:849.4pt;width:214.4pt;z-index:251660288;v-text-anchor:middle;mso-width-relative:page;mso-height-relative:page;" fillcolor="#000000" filled="t" stroked="f" coordsize="21600,21600" o:gfxdata="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Ew9OdjaAAAADgEAAA8AAAAAAAAA&#10;AQAgAAAAIgAAAGRycy9kb3ducmV2LnhtbFBLAQIUABQAAAAIAIdO4kBqnxnsgQIAAOsEAAAOAAAA&#10;AAAAAAEAIAAAACk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1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1994535</wp:posOffset>
                </wp:positionH>
                <wp:positionV relativeFrom="paragraph">
                  <wp:posOffset>306070</wp:posOffset>
                </wp:positionV>
                <wp:extent cx="3657600" cy="144462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1444625"/>
                          <a:chOff x="3660" y="3435"/>
                          <a:chExt cx="5760" cy="2275"/>
                        </a:xfrm>
                      </wpg:grpSpPr>
                      <wps:wsp>
                        <wps:cNvPr id="26" name="文本框 11"/>
                        <wps:cNvSpPr txBox="1"/>
                        <wps:spPr>
                          <a:xfrm>
                            <a:off x="3660" y="3435"/>
                            <a:ext cx="3180" cy="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6F72BF">
                              <w:pPr>
                                <w:ind w:left="0" w:leftChars="0"/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DEEBF7" w:themeColor="accent1" w:themeTint="33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>
                                        <w14:lumMod w14:val="20000"/>
                                        <w14:lumOff w14:val="8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DEEBF7" w:themeColor="accent1" w:themeTint="33"/>
                                  <w:spacing w:val="1"/>
                                  <w:w w:val="99"/>
                                  <w:kern w:val="0"/>
                                  <w:sz w:val="24"/>
                                  <w:szCs w:val="24"/>
                                  <w:fitText w:val="2256" w:id="2103183694"/>
                                  <w14:textFill>
                                    <w14:solidFill>
                                      <w14:schemeClr w14:val="accent1">
                                        <w14:lumMod w14:val="20000"/>
                                        <w14:lumOff w14:val="80000"/>
                                      </w14:schemeClr>
                                    </w14:solidFill>
                                  </w14:textFill>
                                </w:rPr>
                                <w:t>Personal Summar</w:t>
                              </w:r>
                              <w:r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DEEBF7" w:themeColor="accent1" w:themeTint="33"/>
                                  <w:spacing w:val="2"/>
                                  <w:w w:val="99"/>
                                  <w:kern w:val="0"/>
                                  <w:sz w:val="24"/>
                                  <w:szCs w:val="24"/>
                                  <w:fitText w:val="2256" w:id="2103183694"/>
                                  <w14:textFill>
                                    <w14:solidFill>
                                      <w14:schemeClr w14:val="accent1">
                                        <w14:lumMod w14:val="20000"/>
                                        <w14:lumOff w14:val="80000"/>
                                      </w14:schemeClr>
                                    </w14:solidFill>
                                  </w14:textFill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noAutofit/>
                        </wps:bodyPr>
                      </wps:wsp>
                      <wps:wsp>
                        <wps:cNvPr id="27" name="直接连接符 12"/>
                        <wps:cNvCnPr/>
                        <wps:spPr>
                          <a:xfrm>
                            <a:off x="3810" y="4350"/>
                            <a:ext cx="615" cy="0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01B8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13"/>
                        <wps:cNvSpPr txBox="1"/>
                        <wps:spPr>
                          <a:xfrm>
                            <a:off x="3675" y="4213"/>
                            <a:ext cx="5745" cy="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FEC34D">
                              <w:pPr>
                                <w:spacing w:line="240" w:lineRule="auto"/>
                                <w:jc w:val="distribute"/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DEEBF7" w:themeColor="accent1" w:themeTint="33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accent1">
                                        <w14:lumMod w14:val="20000"/>
                                        <w14:lumOff w14:val="8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DEEBF7" w:themeColor="accent1" w:themeTint="33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accent1">
                                        <w14:lumMod w14:val="20000"/>
                                        <w14:lumOff w14:val="80000"/>
                                      </w14:schemeClr>
                                    </w14:solidFill>
                                  </w14:textFill>
                                </w:rPr>
                                <w:t>As a driven and ambitious individual, I am passionate about pursuing opportunities that align with my values and interests. With a strong foundation in economices, I am excited to leverage my skills and experience to make a positive impact in my chosen field.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" o:spid="_x0000_s1026" o:spt="203" style="position:absolute;left:0pt;margin-left:157.05pt;margin-top:24.1pt;height:113.75pt;width:288pt;z-index:251666432;mso-width-relative:page;mso-height-relative:page;" coordorigin="3660,3435" coordsize="5760,2275" o:gfxdata="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G8sjXtsAAAAKAQAADwAAAAAAAAABACAAAAAi&#10;AAAAZHJzL2Rvd25yZXYueG1sUEsBAhQAFAAAAAgAh07iQMwZV4eWAwAA/gkAAA4AAAAAAAAAAQAg&#10;AAAAKgEAAGRycy9lMm9Eb2MueG1sUEsFBgAAAAAGAAYAWQEAADIHAAAAAA==&#10;">
                <o:lock v:ext="edit" aspectratio="f"/>
                <v:shape id="文本框 11" o:spid="_x0000_s1026" o:spt="202" type="#_x0000_t202" style="position:absolute;left:3660;top:3435;height:660;width:3180;v-text-anchor:bottom;" filled="f" stroked="f" coordsize="21600,21600" o:gfxdata="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+5R4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16F72BF">
                        <w:pPr>
                          <w:ind w:left="0" w:leftChars="0"/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DEEBF7" w:themeColor="accent1" w:themeTint="33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1">
                                  <w14:lumMod w14:val="20000"/>
                                  <w14:lumOff w14:val="8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DEEBF7" w:themeColor="accent1" w:themeTint="33"/>
                            <w:spacing w:val="1"/>
                            <w:w w:val="99"/>
                            <w:kern w:val="0"/>
                            <w:sz w:val="24"/>
                            <w:szCs w:val="24"/>
                            <w:fitText w:val="2256" w:id="2103183694"/>
                            <w14:textFill>
                              <w14:solidFill>
                                <w14:schemeClr w14:val="accent1">
                                  <w14:lumMod w14:val="20000"/>
                                  <w14:lumOff w14:val="80000"/>
                                </w14:schemeClr>
                              </w14:solidFill>
                            </w14:textFill>
                          </w:rPr>
                          <w:t>Personal Summar</w:t>
                        </w:r>
                        <w:r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DEEBF7" w:themeColor="accent1" w:themeTint="33"/>
                            <w:spacing w:val="2"/>
                            <w:w w:val="99"/>
                            <w:kern w:val="0"/>
                            <w:sz w:val="24"/>
                            <w:szCs w:val="24"/>
                            <w:fitText w:val="2256" w:id="2103183694"/>
                            <w14:textFill>
                              <w14:solidFill>
                                <w14:schemeClr w14:val="accent1">
                                  <w14:lumMod w14:val="20000"/>
                                  <w14:lumOff w14:val="80000"/>
                                </w14:schemeClr>
                              </w14:solidFill>
                            </w14:textFill>
                          </w:rPr>
                          <w:t>y</w:t>
                        </w:r>
                      </w:p>
                    </w:txbxContent>
                  </v:textbox>
                </v:shape>
                <v:line id="直接连接符 12" o:spid="_x0000_s1026" o:spt="20" style="position:absolute;left:3810;top:4350;height:0;width:615;" filled="f" stroked="t" coordsize="21600,21600" o:gfxdata="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KaA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5pt" color="#01B89C [3204]" miterlimit="8" joinstyle="miter"/>
                  <v:imagedata o:title=""/>
                  <o:lock v:ext="edit" aspectratio="f"/>
                </v:line>
                <v:shape id="文本框 13" o:spid="_x0000_s1026" o:spt="202" type="#_x0000_t202" style="position:absolute;left:3675;top:4213;height:1497;width:5745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7FEC34D">
                        <w:pPr>
                          <w:spacing w:line="240" w:lineRule="auto"/>
                          <w:jc w:val="distribute"/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DEEBF7" w:themeColor="accent1" w:themeTint="33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accent1">
                                  <w14:lumMod w14:val="20000"/>
                                  <w14:lumOff w14:val="8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DEEBF7" w:themeColor="accent1" w:themeTint="33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accent1">
                                  <w14:lumMod w14:val="20000"/>
                                  <w14:lumOff w14:val="80000"/>
                                </w14:schemeClr>
                              </w14:solidFill>
                            </w14:textFill>
                          </w:rPr>
                          <w:t>As a driven and ambitious individual, I am passionate about pursuing opportunities that align with my values and interests. With a strong foundation in economices, I am excited to leverage my skills and experience to make a positive impact in my chosen field.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-55245</wp:posOffset>
                </wp:positionV>
                <wp:extent cx="1490345" cy="1508760"/>
                <wp:effectExtent l="0" t="0" r="14605" b="15240"/>
                <wp:wrapNone/>
                <wp:docPr id="39" name="椭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0405" y="859155"/>
                          <a:ext cx="1490345" cy="15087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39" o:spid="_x0000_s1026" o:spt="3" type="#_x0000_t3" style="position:absolute;left:0pt;margin-left:-34.85pt;margin-top:-4.35pt;height:118.8pt;width:117.35pt;z-index:251668480;v-text-anchor:middle;mso-width-relative:page;mso-height-relative:page;" fillcolor="#FFFFFF [3212]" filled="t" stroked="f" coordsize="21600,21600" o:gfxdata="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gbacG2QAAAAoBAAAPAAAAAAAAAAEAIAAAACIA&#10;AABkcnMvZG93bnJldi54bWxQSwECFAAUAAAACACHTuJAk/zEInoCAADbBAAADgAAAAAAAAABACAA&#10;AAAo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2004695</wp:posOffset>
                </wp:positionH>
                <wp:positionV relativeFrom="paragraph">
                  <wp:posOffset>-284480</wp:posOffset>
                </wp:positionV>
                <wp:extent cx="3789680" cy="657225"/>
                <wp:effectExtent l="0" t="0" r="0" b="0"/>
                <wp:wrapNone/>
                <wp:docPr id="29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968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01170">
                            <w:pPr>
                              <w:rPr>
                                <w:rFonts w:hint="eastAsia" w:ascii="Microsoft YaHei UI" w:hAnsi="Microsoft YaHei UI" w:eastAsia="Microsoft YaHei UI" w:cs="Microsoft YaHei UI"/>
                                <w:b/>
                                <w:bCs/>
                                <w:color w:val="DEEBF7" w:themeColor="accent1" w:themeTint="33"/>
                                <w:sz w:val="54"/>
                                <w:szCs w:val="54"/>
                                <w:lang w:val="en-US" w:eastAsia="zh-CN"/>
                                <w14:textFill>
                                  <w14:solidFill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b/>
                                <w:bCs/>
                                <w:color w:val="DEEBF7" w:themeColor="accent1" w:themeTint="33"/>
                                <w:sz w:val="54"/>
                                <w:szCs w:val="54"/>
                                <w14:textFill>
                                  <w14:solidFill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57.85pt;margin-top:-22.4pt;height:51.75pt;width:298.4pt;z-index:251667456;mso-width-relative:page;mso-height-relative:page;" filled="f" stroked="f" coordsize="21600,21600" o:gfxdata="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p/ZS9wAAAAKAQAADwAAAAAAAAABACAAAAAiAAAA&#10;ZHJzL2Rvd25yZXYueG1sUEsBAhQAFAAAAAgAh07iQKuSngg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701170">
                      <w:pPr>
                        <w:rPr>
                          <w:rFonts w:hint="eastAsia" w:ascii="Microsoft YaHei UI" w:hAnsi="Microsoft YaHei UI" w:eastAsia="Microsoft YaHei UI" w:cs="Microsoft YaHei UI"/>
                          <w:b/>
                          <w:bCs/>
                          <w:color w:val="DEEBF7" w:themeColor="accent1" w:themeTint="33"/>
                          <w:sz w:val="54"/>
                          <w:szCs w:val="54"/>
                          <w:lang w:val="en-US" w:eastAsia="zh-CN"/>
                          <w14:textFill>
                            <w14:solidFill>
                              <w14:schemeClr w14:val="accent1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b/>
                          <w:bCs/>
                          <w:color w:val="DEEBF7" w:themeColor="accent1" w:themeTint="33"/>
                          <w:sz w:val="54"/>
                          <w:szCs w:val="54"/>
                          <w14:textFill>
                            <w14:solidFill>
                              <w14:schemeClr w14:val="accent1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sz w:val="21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2211070</wp:posOffset>
                </wp:positionV>
                <wp:extent cx="2019300" cy="25895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2589530"/>
                          <a:chOff x="3660" y="3615"/>
                          <a:chExt cx="3180" cy="4078"/>
                        </a:xfrm>
                      </wpg:grpSpPr>
                      <wps:wsp>
                        <wps:cNvPr id="12" name="文本框 11"/>
                        <wps:cNvSpPr txBox="1"/>
                        <wps:spPr>
                          <a:xfrm>
                            <a:off x="3660" y="3615"/>
                            <a:ext cx="3180" cy="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5A577A">
                              <w:pPr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crosoft YaHei UI" w:hAnsi="Microsoft YaHei UI" w:eastAsia="Microsoft YaHei UI" w:cs="Microsoft YaHei UI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Personal Information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直接连接符 12"/>
                        <wps:cNvCnPr/>
                        <wps:spPr>
                          <a:xfrm flipV="1">
                            <a:off x="3810" y="4336"/>
                            <a:ext cx="2812" cy="14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文本框 13"/>
                        <wps:cNvSpPr txBox="1"/>
                        <wps:spPr>
                          <a:xfrm>
                            <a:off x="3675" y="4410"/>
                            <a:ext cx="2883" cy="32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AB72F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Sex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: Female</w:t>
                              </w:r>
                            </w:p>
                            <w:p w14:paraId="2147089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Date Of Birth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: 12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vertAlign w:val="superscript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th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June, 1999</w:t>
                              </w:r>
                            </w:p>
                            <w:p w14:paraId="6A3D10C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State Of Origin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: Cross River State.</w:t>
                              </w:r>
                            </w:p>
                            <w:p w14:paraId="16ECF37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ind w:left="420" w:leftChars="0" w:hanging="420" w:firstLineChars="0"/>
                                <w:jc w:val="lef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Local Government Of Origin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: Akpabuyo.</w:t>
                              </w:r>
                            </w:p>
                            <w:p w14:paraId="04129D6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Mobile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23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913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433-573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</w:t>
                              </w:r>
                            </w:p>
                            <w:p w14:paraId="471CF2E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Email: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veeffiom888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@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gmail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.com</w:t>
                              </w:r>
                            </w:p>
                            <w:p w14:paraId="05FC057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Facebook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: @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victoria_effiom</w:t>
                              </w:r>
                            </w:p>
                            <w:p w14:paraId="5D980D9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Link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edin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: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@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victoria_effiom</w:t>
                              </w:r>
                            </w:p>
                            <w:p w14:paraId="1DBF20D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lef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Microsoft YaHei UI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Address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Akinola sholanke street,Ajao estate, Lagos State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.</w:t>
                              </w:r>
                            </w:p>
                            <w:p w14:paraId="2C00448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  <w:p w14:paraId="20A5996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default" w:ascii="Arial" w:hAnsi="Arial" w:eastAsia="Microsoft YaHei UI" w:cs="Arial"/>
                                  <w:b w:val="0"/>
                                  <w:bCs w:val="0"/>
                                  <w:color w:val="FFFFFF" w:themeColor="background1"/>
                                  <w:sz w:val="16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-55.95pt;margin-top:174.1pt;height:203.9pt;width:159pt;z-index:251661312;mso-width-relative:page;mso-height-relative:page;" coordorigin="3660,3615" coordsize="3180,4078" o:gfxdata="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BqY9Ol3AAAAAwBAAAPAAAAAAAAAAEAIAAA&#10;ACIAAABkcnMvZG93bnJldi54bWxQSwECFAAUAAAACACHTuJA+RX575cDAAAICgAADgAAAAAAAAAB&#10;ACAAAAArAQAAZHJzL2Uyb0RvYy54bWxQSwUGAAAAAAYABgBZAQAANAcAAAAA&#10;">
                <o:lock v:ext="edit" aspectratio="f"/>
                <v:shape id="文本框 11" o:spid="_x0000_s1026" o:spt="202" type="#_x0000_t202" style="position:absolute;left:3660;top:3615;height:630;width:3180;" filled="f" stroked="f" coordsize="21600,21600" o:gfxdata="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unJs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25A577A">
                        <w:pPr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crosoft YaHei UI" w:hAnsi="Microsoft YaHei UI" w:eastAsia="Microsoft YaHei UI" w:cs="Microsoft YaHei UI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Personal Information</w:t>
                        </w:r>
                      </w:p>
                    </w:txbxContent>
                  </v:textbox>
                </v:shape>
                <v:line id="直接连接符 12" o:spid="_x0000_s1026" o:spt="20" style="position:absolute;left:3810;top:4336;flip:y;height:14;width:2812;" filled="f" stroked="t" coordsize="21600,21600" o:gfxdata="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Oe4a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5pt" color="#FFFFFF [3212]" miterlimit="8" joinstyle="miter"/>
                  <v:imagedata o:title=""/>
                  <o:lock v:ext="edit" aspectratio="f"/>
                </v:line>
                <v:shape id="文本框 13" o:spid="_x0000_s1026" o:spt="202" type="#_x0000_t202" style="position:absolute;left:3675;top:4410;height:3283;width:2883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DAB72F0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Sex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: Female</w:t>
                        </w:r>
                      </w:p>
                      <w:p w14:paraId="2147089B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Date Of Birth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: 12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vertAlign w:val="superscript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th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June, 1999</w:t>
                        </w:r>
                      </w:p>
                      <w:p w14:paraId="6A3D10CE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State Of Origin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: Cross River State.</w:t>
                        </w:r>
                      </w:p>
                      <w:p w14:paraId="16ECF37B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ind w:left="420" w:leftChars="0" w:hanging="420" w:firstLineChars="0"/>
                          <w:jc w:val="lef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Local Government Of Origin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: Akpabuyo.</w:t>
                        </w:r>
                      </w:p>
                      <w:p w14:paraId="04129D61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Mobile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: 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23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913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433-573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</w:t>
                        </w:r>
                      </w:p>
                      <w:p w14:paraId="471CF2E9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420" w:leftChars="0" w:hanging="420" w:firstLineChars="0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Email: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veeffiom888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@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gmail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.com</w:t>
                        </w:r>
                      </w:p>
                      <w:p w14:paraId="05FC057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Facebook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: @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victoria_effiom</w:t>
                        </w:r>
                      </w:p>
                      <w:p w14:paraId="5D980D9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Link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edin</w:t>
                        </w: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: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@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victoria_effiom</w:t>
                        </w:r>
                      </w:p>
                      <w:p w14:paraId="1DBF20D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lef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Microsoft YaHei UI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Address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: 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Akinola sholanke street,Ajao estate, Lagos State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.</w:t>
                        </w:r>
                      </w:p>
                      <w:p w14:paraId="2C00448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  <w:p w14:paraId="20A5996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default" w:ascii="Arial" w:hAnsi="Arial" w:eastAsia="Microsoft YaHei UI" w:cs="Arial"/>
                            <w:b w:val="0"/>
                            <w:bCs w:val="0"/>
                            <w:color w:val="FFFFFF" w:themeColor="background1"/>
                            <w:sz w:val="16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-1148715</wp:posOffset>
                </wp:positionH>
                <wp:positionV relativeFrom="paragraph">
                  <wp:posOffset>-913130</wp:posOffset>
                </wp:positionV>
                <wp:extent cx="7562850" cy="287655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10" y="67945"/>
                          <a:ext cx="7562850" cy="2876550"/>
                        </a:xfrm>
                        <a:prstGeom prst="rect">
                          <a:avLst/>
                        </a:prstGeom>
                        <a:solidFill>
                          <a:srgbClr val="013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90.45pt;margin-top:-71.9pt;height:226.5pt;width:595.5pt;z-index:251659264;v-text-anchor:middle;mso-width-relative:page;mso-height-relative:page;" fillcolor="#01304E" filled="t" stroked="f" coordsize="21600,21600" o:gfxdata="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ua0vatwAAAAOAQAADwAAAAAAAAABACAAAAAiAAAA&#10;ZHJzL2Rvd25yZXYueG1sUEsBAhQAFAAAAAgAh07iQGB6KzN1AgAA1AQAAA4AAAAAAAAAAQAgAAAA&#10;K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/>
        </w:rPr>
        <w:t>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43CE43"/>
    <w:multiLevelType w:val="singleLevel"/>
    <w:tmpl w:val="A043CE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5A7C431"/>
    <w:multiLevelType w:val="singleLevel"/>
    <w:tmpl w:val="C5A7C4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23E8B"/>
    <w:rsid w:val="18D70C05"/>
    <w:rsid w:val="1E323E8B"/>
    <w:rsid w:val="2BCD3342"/>
    <w:rsid w:val="3ACB4A9E"/>
    <w:rsid w:val="576C18FB"/>
    <w:rsid w:val="58FE5F8F"/>
    <w:rsid w:val="6236736F"/>
    <w:rsid w:val="6A146C16"/>
    <w:rsid w:val="6CDF2ECA"/>
    <w:rsid w:val="6EAA49D7"/>
    <w:rsid w:val="738B2A19"/>
    <w:rsid w:val="7579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blaz\AppData\Local\Packages\ZhuhaiKingsoftOfficeSoftw.WPSOffice2019_924xes6e8q1tw\LocalCache\Roaming\Kingsoft\office6\templates\download\9900bc22\Professional%20Engineer%20Resume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Engineer Resume.docx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2025-04-03T19:49:00Z</dcterms:created>
  <dc:creator>MINYASH</dc:creator>
  <cp:lastModifiedBy>victoria effiom</cp:lastModifiedBy>
  <dcterms:modified xsi:type="dcterms:W3CDTF">2025-06-06T09:56:49Z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162A59FD19E54BCA8E12E5A3173BC106_11</vt:lpwstr>
  </property>
</Properties>
</file>